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0" w:type="dxa"/>
        <w:tblLayout w:type="fixed"/>
        <w:tblLook w:val="0000" w:firstRow="0" w:lastRow="0" w:firstColumn="0" w:lastColumn="0" w:noHBand="0" w:noVBand="0"/>
      </w:tblPr>
      <w:tblGrid>
        <w:gridCol w:w="1276"/>
        <w:gridCol w:w="4569"/>
        <w:gridCol w:w="4361"/>
      </w:tblGrid>
      <w:tr w:rsidR="008753FE" w14:paraId="5BDF85C1" w14:textId="77777777" w:rsidTr="00D643E9">
        <w:trPr>
          <w:trHeight w:hRule="exact" w:val="2400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6EED5"/>
          </w:tcPr>
          <w:p w14:paraId="4E830A28" w14:textId="77777777" w:rsidR="008753FE" w:rsidRPr="00D643E9" w:rsidRDefault="008753FE">
            <w:pPr>
              <w:rPr>
                <w:color w:val="000000"/>
              </w:rPr>
            </w:pPr>
          </w:p>
          <w:p w14:paraId="142990A1" w14:textId="77777777" w:rsidR="00B93F78" w:rsidRPr="00D643E9" w:rsidRDefault="00B93F78">
            <w:pPr>
              <w:rPr>
                <w:color w:val="000000"/>
              </w:rPr>
            </w:pPr>
          </w:p>
          <w:p w14:paraId="199E19C7" w14:textId="77777777" w:rsidR="00B93F78" w:rsidRPr="00D643E9" w:rsidRDefault="00B93F78">
            <w:pPr>
              <w:rPr>
                <w:color w:val="000000"/>
              </w:rPr>
            </w:pPr>
          </w:p>
        </w:tc>
        <w:tc>
          <w:tcPr>
            <w:tcW w:w="4569" w:type="dxa"/>
            <w:shd w:val="clear" w:color="auto" w:fill="EAF1DD"/>
            <w:vAlign w:val="center"/>
          </w:tcPr>
          <w:p w14:paraId="614F9DFD" w14:textId="62B66FB5" w:rsidR="008753FE" w:rsidRPr="00571CB0" w:rsidRDefault="00FC75EE" w:rsidP="00881C5E">
            <w:pPr>
              <w:pStyle w:val="Organizacin"/>
              <w:rPr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color w:val="000000"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{{EMISOR_NOMBRE}}</w:t>
            </w:r>
          </w:p>
          <w:p w14:paraId="466CE3AD" w14:textId="2613D1D1" w:rsidR="008753FE" w:rsidRPr="000F0D2A" w:rsidRDefault="000F0D2A" w:rsidP="00881C5E">
            <w:pPr>
              <w:pStyle w:val="Direccinytelfono"/>
              <w:rPr>
                <w:b/>
                <w:color w:val="000000"/>
              </w:rPr>
            </w:pPr>
            <w:r w:rsidRPr="000F0D2A">
              <w:rPr>
                <w:b/>
                <w:color w:val="000000"/>
              </w:rPr>
              <w:t>Dirección</w:t>
            </w:r>
            <w:r w:rsidR="000D4686">
              <w:rPr>
                <w:b/>
                <w:color w:val="000000"/>
              </w:rPr>
              <w:t xml:space="preserve"> Carrer </w:t>
            </w:r>
            <w:proofErr w:type="spellStart"/>
            <w:r w:rsidR="00C76B9D">
              <w:rPr>
                <w:b/>
                <w:color w:val="000000"/>
              </w:rPr>
              <w:t>Mossen</w:t>
            </w:r>
            <w:proofErr w:type="spellEnd"/>
            <w:r w:rsidR="00C76B9D">
              <w:rPr>
                <w:b/>
                <w:color w:val="000000"/>
              </w:rPr>
              <w:t xml:space="preserve"> Ernest Mateu</w:t>
            </w:r>
            <w:r w:rsidR="000D4686">
              <w:rPr>
                <w:b/>
                <w:color w:val="000000"/>
              </w:rPr>
              <w:t xml:space="preserve">, </w:t>
            </w:r>
            <w:r w:rsidR="00C76B9D">
              <w:rPr>
                <w:b/>
                <w:color w:val="000000"/>
              </w:rPr>
              <w:t>7</w:t>
            </w:r>
          </w:p>
          <w:p w14:paraId="5A674BD9" w14:textId="571D7115" w:rsidR="008753FE" w:rsidRPr="000F0D2A" w:rsidRDefault="006937EE" w:rsidP="00881C5E">
            <w:pPr>
              <w:pStyle w:val="Direccinytelfono"/>
              <w:rPr>
                <w:b/>
                <w:color w:val="000000"/>
              </w:rPr>
            </w:pPr>
            <w:r w:rsidRPr="000F0D2A">
              <w:rPr>
                <w:b/>
                <w:color w:val="000000"/>
              </w:rPr>
              <w:t xml:space="preserve">CP </w:t>
            </w:r>
            <w:r w:rsidR="000D4686">
              <w:rPr>
                <w:b/>
                <w:color w:val="000000"/>
              </w:rPr>
              <w:t>08</w:t>
            </w:r>
            <w:r w:rsidR="00C76B9D">
              <w:rPr>
                <w:b/>
                <w:color w:val="000000"/>
              </w:rPr>
              <w:t>181</w:t>
            </w:r>
          </w:p>
          <w:p w14:paraId="47D5A22B" w14:textId="503351DC" w:rsidR="008753FE" w:rsidRDefault="008753FE" w:rsidP="00881C5E">
            <w:pPr>
              <w:pStyle w:val="Direccinytelfono"/>
              <w:rPr>
                <w:b/>
                <w:color w:val="000000"/>
              </w:rPr>
            </w:pPr>
            <w:r w:rsidRPr="000F0D2A">
              <w:rPr>
                <w:b/>
                <w:color w:val="000000"/>
              </w:rPr>
              <w:t>NIF</w:t>
            </w:r>
            <w:r w:rsidRPr="006937EE">
              <w:rPr>
                <w:b/>
                <w:color w:val="000000"/>
              </w:rPr>
              <w:t xml:space="preserve"> </w:t>
            </w:r>
            <w:r w:rsidR="000D4686">
              <w:rPr>
                <w:b/>
                <w:color w:val="000000"/>
              </w:rPr>
              <w:t>47818505X</w:t>
            </w:r>
          </w:p>
          <w:p w14:paraId="70FEBD26" w14:textId="15E821F1" w:rsidR="009542C0" w:rsidRPr="006937EE" w:rsidRDefault="009542C0" w:rsidP="009542C0">
            <w:pPr>
              <w:pStyle w:val="Direccinytelfon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IBAN </w:t>
            </w:r>
            <w:r w:rsidRPr="002C4C0C">
              <w:rPr>
                <w:b/>
                <w:color w:val="000000"/>
              </w:rPr>
              <w:t>ES62 1465 0180 71 1734028810</w:t>
            </w:r>
          </w:p>
          <w:p w14:paraId="69BB1965" w14:textId="77777777" w:rsidR="008753FE" w:rsidRPr="006937EE" w:rsidRDefault="008753FE" w:rsidP="00881C5E">
            <w:pPr>
              <w:rPr>
                <w:color w:val="000000"/>
              </w:rPr>
            </w:pPr>
          </w:p>
          <w:p w14:paraId="49CA265C" w14:textId="77777777" w:rsidR="008753FE" w:rsidRPr="006937EE" w:rsidRDefault="008753FE" w:rsidP="00881C5E">
            <w:pPr>
              <w:rPr>
                <w:color w:val="000000"/>
              </w:rPr>
            </w:pPr>
          </w:p>
          <w:p w14:paraId="6B2E7C20" w14:textId="77777777" w:rsidR="008753FE" w:rsidRPr="006937EE" w:rsidRDefault="008753FE" w:rsidP="00881C5E">
            <w:pPr>
              <w:rPr>
                <w:color w:val="000000"/>
              </w:rPr>
            </w:pPr>
          </w:p>
        </w:tc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  <w:shd w:val="clear" w:color="auto" w:fill="E6EED5"/>
          </w:tcPr>
          <w:p w14:paraId="715CB642" w14:textId="77777777" w:rsidR="008753FE" w:rsidRPr="00D643E9" w:rsidRDefault="008753FE">
            <w:pPr>
              <w:pStyle w:val="Ttulo"/>
              <w:rPr>
                <w:color w:val="000000"/>
              </w:rPr>
            </w:pPr>
          </w:p>
          <w:p w14:paraId="0CC8EBB4" w14:textId="77777777" w:rsidR="008753FE" w:rsidRPr="00D643E9" w:rsidRDefault="008753FE">
            <w:pPr>
              <w:rPr>
                <w:color w:val="000000"/>
              </w:rPr>
            </w:pPr>
          </w:p>
          <w:p w14:paraId="13071742" w14:textId="77777777" w:rsidR="008753FE" w:rsidRPr="00D643E9" w:rsidRDefault="008753FE">
            <w:pPr>
              <w:rPr>
                <w:color w:val="000000"/>
              </w:rPr>
            </w:pPr>
          </w:p>
          <w:p w14:paraId="121401AA" w14:textId="7A2C5A9E" w:rsidR="008753FE" w:rsidRPr="00D643E9" w:rsidRDefault="008753FE" w:rsidP="00D643E9">
            <w:pPr>
              <w:pStyle w:val="Fechasynotas"/>
              <w:spacing w:line="360" w:lineRule="auto"/>
              <w:ind w:right="176"/>
              <w:jc w:val="right"/>
              <w:rPr>
                <w:color w:val="000000"/>
              </w:rPr>
            </w:pPr>
            <w:proofErr w:type="spellStart"/>
            <w:r w:rsidRPr="00D643E9">
              <w:rPr>
                <w:color w:val="000000"/>
              </w:rPr>
              <w:t>Nº</w:t>
            </w:r>
            <w:proofErr w:type="spellEnd"/>
            <w:r w:rsidRPr="00D643E9">
              <w:rPr>
                <w:color w:val="000000"/>
              </w:rPr>
              <w:t xml:space="preserve"> DE FACTURA: </w:t>
            </w:r>
            <w:r w:rsidR="00FC75EE">
              <w:rPr>
                <w:color w:val="000000"/>
              </w:rPr>
              <w:t>{{NUMERO_FACTURA}}</w:t>
            </w:r>
          </w:p>
          <w:p w14:paraId="2490A390" w14:textId="26914DF4" w:rsidR="008753FE" w:rsidRPr="00D643E9" w:rsidRDefault="000F0D2A" w:rsidP="001B3CC6">
            <w:pPr>
              <w:pStyle w:val="Fechasynotas"/>
              <w:spacing w:line="360" w:lineRule="auto"/>
              <w:ind w:right="176"/>
              <w:jc w:val="right"/>
              <w:rPr>
                <w:color w:val="000000"/>
              </w:rPr>
            </w:pPr>
            <w:r>
              <w:rPr>
                <w:color w:val="000000"/>
              </w:rPr>
              <w:t>FECHA</w:t>
            </w:r>
            <w:r w:rsidR="006937EE">
              <w:rPr>
                <w:color w:val="000000"/>
              </w:rPr>
              <w:t xml:space="preserve">: </w:t>
            </w:r>
            <w:r w:rsidR="00FC75EE">
              <w:rPr>
                <w:color w:val="000000"/>
              </w:rPr>
              <w:t>{{FECHA_FACTURA}}</w:t>
            </w:r>
          </w:p>
        </w:tc>
      </w:tr>
    </w:tbl>
    <w:p w14:paraId="291B3107" w14:textId="77777777" w:rsidR="008753FE" w:rsidRDefault="008753FE"/>
    <w:p w14:paraId="1334B34F" w14:textId="77777777" w:rsidR="00A774C7" w:rsidRDefault="00A774C7"/>
    <w:tbl>
      <w:tblPr>
        <w:tblW w:w="0" w:type="auto"/>
        <w:tblInd w:w="250" w:type="dxa"/>
        <w:tblLayout w:type="fixed"/>
        <w:tblLook w:val="0000" w:firstRow="0" w:lastRow="0" w:firstColumn="0" w:lastColumn="0" w:noHBand="0" w:noVBand="0"/>
      </w:tblPr>
      <w:tblGrid>
        <w:gridCol w:w="851"/>
        <w:gridCol w:w="9355"/>
      </w:tblGrid>
      <w:tr w:rsidR="00881C5E" w:rsidRPr="000F0D2A" w14:paraId="5F17BBD3" w14:textId="77777777" w:rsidTr="00D643E9">
        <w:trPr>
          <w:trHeight w:hRule="exact" w:val="240"/>
        </w:trPr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DE4D0"/>
          </w:tcPr>
          <w:p w14:paraId="67CFA867" w14:textId="77777777" w:rsidR="00881C5E" w:rsidRPr="00D643E9" w:rsidRDefault="00881C5E" w:rsidP="000F0D2A">
            <w:pPr>
              <w:pStyle w:val="Fechasynotas"/>
              <w:rPr>
                <w:color w:val="000000"/>
              </w:rPr>
            </w:pPr>
            <w:r w:rsidRPr="00D643E9">
              <w:rPr>
                <w:color w:val="000000"/>
              </w:rPr>
              <w:t>P</w:t>
            </w:r>
            <w:r w:rsidR="000F0D2A">
              <w:rPr>
                <w:color w:val="000000"/>
              </w:rPr>
              <w:t>a</w:t>
            </w:r>
            <w:r w:rsidRPr="00D643E9">
              <w:rPr>
                <w:color w:val="000000"/>
              </w:rPr>
              <w:t>r</w:t>
            </w:r>
            <w:r w:rsidR="000F0D2A">
              <w:rPr>
                <w:color w:val="000000"/>
              </w:rPr>
              <w:t>a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shd w:val="clear" w:color="auto" w:fill="FDE9D9"/>
          </w:tcPr>
          <w:p w14:paraId="247C54EE" w14:textId="3758E2DA" w:rsidR="000F0D2A" w:rsidRDefault="003755E3" w:rsidP="000F0D2A">
            <w:pPr>
              <w:pStyle w:val="Default"/>
            </w:pPr>
            <w:r>
              <w:t>{{NOMBRE_CLIENTE}}</w:t>
            </w:r>
          </w:p>
          <w:p w14:paraId="50D2FC50" w14:textId="77777777" w:rsidR="000F0D2A" w:rsidRPr="000F0D2A" w:rsidRDefault="000F0D2A" w:rsidP="000F0D2A">
            <w:pPr>
              <w:pStyle w:val="Default"/>
              <w:rPr>
                <w:lang w:val="en-US"/>
              </w:rPr>
            </w:pPr>
            <w:r w:rsidRPr="000F0D2A">
              <w:rPr>
                <w:lang w:val="en-US"/>
              </w:rPr>
              <w:t xml:space="preserve"> </w:t>
            </w:r>
            <w:r w:rsidRPr="000F0D2A">
              <w:rPr>
                <w:b/>
                <w:bCs/>
                <w:sz w:val="22"/>
                <w:szCs w:val="22"/>
                <w:lang w:val="en-US"/>
              </w:rPr>
              <w:t>AKKODIS TECHNOLOGIES SPAIN S.L.U</w:t>
            </w:r>
          </w:p>
          <w:p w14:paraId="49265856" w14:textId="77777777" w:rsidR="00881C5E" w:rsidRPr="000F0D2A" w:rsidRDefault="000F0D2A" w:rsidP="000F0D2A">
            <w:pPr>
              <w:pStyle w:val="Fechasynotas"/>
              <w:rPr>
                <w:color w:val="000000"/>
                <w:lang w:val="en-US"/>
              </w:rPr>
            </w:pPr>
            <w:r w:rsidRPr="000F0D2A">
              <w:rPr>
                <w:lang w:val="en-US"/>
              </w:rPr>
              <w:t xml:space="preserve"> </w:t>
            </w:r>
            <w:r w:rsidRPr="000F0D2A">
              <w:rPr>
                <w:b w:val="0"/>
                <w:bCs/>
                <w:sz w:val="22"/>
                <w:szCs w:val="22"/>
                <w:lang w:val="en-US"/>
              </w:rPr>
              <w:t>AKKODIS TECHNOLOGIES SPAIN S.L.U</w:t>
            </w:r>
          </w:p>
        </w:tc>
      </w:tr>
      <w:tr w:rsidR="00881C5E" w:rsidRPr="00D643E9" w14:paraId="46364F0D" w14:textId="77777777" w:rsidTr="00D643E9">
        <w:trPr>
          <w:trHeight w:hRule="exact" w:val="240"/>
        </w:trPr>
        <w:tc>
          <w:tcPr>
            <w:tcW w:w="851" w:type="dxa"/>
            <w:tcBorders>
              <w:left w:val="nil"/>
              <w:bottom w:val="nil"/>
              <w:right w:val="single" w:sz="4" w:space="0" w:color="auto"/>
            </w:tcBorders>
            <w:shd w:val="clear" w:color="auto" w:fill="FDE4D0"/>
          </w:tcPr>
          <w:p w14:paraId="2C8D6CAA" w14:textId="77777777" w:rsidR="00881C5E" w:rsidRPr="000F0D2A" w:rsidRDefault="00881C5E" w:rsidP="00D643E9">
            <w:pPr>
              <w:ind w:left="720" w:hanging="153"/>
              <w:rPr>
                <w:color w:val="000000"/>
                <w:lang w:val="en-US"/>
              </w:rPr>
            </w:pPr>
          </w:p>
          <w:p w14:paraId="488E7586" w14:textId="77777777" w:rsidR="00881C5E" w:rsidRPr="00D643E9" w:rsidRDefault="00881C5E" w:rsidP="00D643E9">
            <w:pPr>
              <w:ind w:left="720" w:hanging="153"/>
              <w:rPr>
                <w:color w:val="000000"/>
              </w:rPr>
            </w:pPr>
            <w:r w:rsidRPr="00D643E9">
              <w:rPr>
                <w:color w:val="000000"/>
              </w:rPr>
              <w:t>08204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shd w:val="clear" w:color="auto" w:fill="FEF4EC"/>
          </w:tcPr>
          <w:p w14:paraId="1C3F5F43" w14:textId="3C3A6E6F" w:rsidR="00881C5E" w:rsidRPr="00D643E9" w:rsidRDefault="003755E3" w:rsidP="000F0D2A">
            <w:pPr>
              <w:rPr>
                <w:color w:val="000000"/>
              </w:rPr>
            </w:pPr>
            <w:r>
              <w:rPr>
                <w:color w:val="000000"/>
              </w:rPr>
              <w:t>{{CIF_CLIENTE}}</w:t>
            </w:r>
          </w:p>
        </w:tc>
      </w:tr>
      <w:tr w:rsidR="00881C5E" w:rsidRPr="00D643E9" w14:paraId="42C64E35" w14:textId="77777777" w:rsidTr="00D643E9">
        <w:trPr>
          <w:trHeight w:hRule="exact" w:val="240"/>
        </w:trPr>
        <w:tc>
          <w:tcPr>
            <w:tcW w:w="851" w:type="dxa"/>
            <w:tcBorders>
              <w:left w:val="nil"/>
              <w:bottom w:val="nil"/>
              <w:right w:val="single" w:sz="4" w:space="0" w:color="auto"/>
            </w:tcBorders>
            <w:shd w:val="clear" w:color="auto" w:fill="FDE4D0"/>
          </w:tcPr>
          <w:p w14:paraId="2C838B07" w14:textId="77777777" w:rsidR="00881C5E" w:rsidRPr="00D643E9" w:rsidRDefault="00881C5E" w:rsidP="00B93F78">
            <w:pPr>
              <w:rPr>
                <w:color w:val="000000"/>
              </w:rPr>
            </w:pPr>
          </w:p>
        </w:tc>
        <w:tc>
          <w:tcPr>
            <w:tcW w:w="9355" w:type="dxa"/>
            <w:tcBorders>
              <w:left w:val="single" w:sz="4" w:space="0" w:color="auto"/>
            </w:tcBorders>
            <w:shd w:val="clear" w:color="auto" w:fill="FDE9D9"/>
          </w:tcPr>
          <w:p w14:paraId="4D795532" w14:textId="5522E191" w:rsidR="00881C5E" w:rsidRPr="00D643E9" w:rsidRDefault="003755E3" w:rsidP="00B93F78">
            <w:pPr>
              <w:rPr>
                <w:color w:val="000000"/>
              </w:rPr>
            </w:pPr>
            <w:r>
              <w:rPr>
                <w:color w:val="000000"/>
              </w:rPr>
              <w:t>{{DIRECCION_CLIENTE}}</w:t>
            </w:r>
          </w:p>
        </w:tc>
      </w:tr>
      <w:tr w:rsidR="00881C5E" w:rsidRPr="00D643E9" w14:paraId="2DC4CA01" w14:textId="77777777" w:rsidTr="00D643E9">
        <w:trPr>
          <w:trHeight w:hRule="exact" w:val="240"/>
        </w:trPr>
        <w:tc>
          <w:tcPr>
            <w:tcW w:w="851" w:type="dxa"/>
            <w:tcBorders>
              <w:left w:val="nil"/>
              <w:bottom w:val="nil"/>
              <w:right w:val="single" w:sz="4" w:space="0" w:color="auto"/>
            </w:tcBorders>
            <w:shd w:val="clear" w:color="auto" w:fill="FDE4D0"/>
          </w:tcPr>
          <w:p w14:paraId="4CB3286F" w14:textId="77777777" w:rsidR="00881C5E" w:rsidRPr="00D643E9" w:rsidRDefault="00881C5E" w:rsidP="00B93F78">
            <w:pPr>
              <w:rPr>
                <w:color w:val="000000"/>
              </w:rPr>
            </w:pPr>
          </w:p>
        </w:tc>
        <w:tc>
          <w:tcPr>
            <w:tcW w:w="9355" w:type="dxa"/>
            <w:tcBorders>
              <w:left w:val="single" w:sz="4" w:space="0" w:color="auto"/>
            </w:tcBorders>
            <w:shd w:val="clear" w:color="auto" w:fill="FEF4EC"/>
          </w:tcPr>
          <w:p w14:paraId="10231AB8" w14:textId="77777777" w:rsidR="00881C5E" w:rsidRPr="00D643E9" w:rsidRDefault="00881C5E" w:rsidP="006937EE">
            <w:pPr>
              <w:rPr>
                <w:color w:val="000000"/>
              </w:rPr>
            </w:pPr>
          </w:p>
        </w:tc>
      </w:tr>
      <w:tr w:rsidR="00881C5E" w:rsidRPr="00D643E9" w14:paraId="38F4D521" w14:textId="77777777" w:rsidTr="00D643E9">
        <w:trPr>
          <w:trHeight w:hRule="exact" w:val="240"/>
        </w:trPr>
        <w:tc>
          <w:tcPr>
            <w:tcW w:w="851" w:type="dxa"/>
            <w:tcBorders>
              <w:left w:val="nil"/>
              <w:bottom w:val="nil"/>
              <w:right w:val="single" w:sz="4" w:space="0" w:color="auto"/>
            </w:tcBorders>
            <w:shd w:val="clear" w:color="auto" w:fill="FDE4D0"/>
          </w:tcPr>
          <w:p w14:paraId="718654F0" w14:textId="77777777" w:rsidR="00881C5E" w:rsidRPr="00D643E9" w:rsidRDefault="00881C5E" w:rsidP="00D643E9">
            <w:pPr>
              <w:ind w:left="720" w:hanging="720"/>
              <w:rPr>
                <w:color w:val="000000"/>
              </w:rPr>
            </w:pPr>
          </w:p>
        </w:tc>
        <w:tc>
          <w:tcPr>
            <w:tcW w:w="9355" w:type="dxa"/>
            <w:tcBorders>
              <w:left w:val="single" w:sz="4" w:space="0" w:color="auto"/>
            </w:tcBorders>
            <w:shd w:val="clear" w:color="auto" w:fill="FDE9D9"/>
          </w:tcPr>
          <w:p w14:paraId="49756D74" w14:textId="77777777" w:rsidR="00881C5E" w:rsidRPr="00D643E9" w:rsidRDefault="00881C5E" w:rsidP="00D643E9">
            <w:pPr>
              <w:ind w:left="720" w:hanging="720"/>
              <w:rPr>
                <w:color w:val="000000"/>
              </w:rPr>
            </w:pPr>
          </w:p>
        </w:tc>
      </w:tr>
    </w:tbl>
    <w:p w14:paraId="23A13299" w14:textId="77777777" w:rsidR="008753FE" w:rsidRDefault="008753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A1EE8BA" w14:textId="77777777" w:rsidR="008753FE" w:rsidRDefault="008753FE"/>
    <w:p w14:paraId="0ED31CE9" w14:textId="77777777" w:rsidR="00881C5E" w:rsidRDefault="00881C5E"/>
    <w:p w14:paraId="5408DB81" w14:textId="77777777" w:rsidR="00881C5E" w:rsidRDefault="00881C5E"/>
    <w:p w14:paraId="72D9BAED" w14:textId="77777777" w:rsidR="00881C5E" w:rsidRDefault="00881C5E"/>
    <w:p w14:paraId="25E518D9" w14:textId="77777777" w:rsidR="00881C5E" w:rsidRDefault="00881C5E"/>
    <w:tbl>
      <w:tblPr>
        <w:tblW w:w="1024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8681"/>
        <w:gridCol w:w="1559"/>
      </w:tblGrid>
      <w:tr w:rsidR="0008301E" w14:paraId="17EC0639" w14:textId="77777777" w:rsidTr="00D643E9">
        <w:tc>
          <w:tcPr>
            <w:tcW w:w="8681" w:type="dxa"/>
            <w:shd w:val="clear" w:color="auto" w:fill="FFFFFF"/>
            <w:vAlign w:val="center"/>
          </w:tcPr>
          <w:p w14:paraId="60F71552" w14:textId="77777777" w:rsidR="00881C5E" w:rsidRDefault="00881C5E" w:rsidP="00881C5E">
            <w:pPr>
              <w:pStyle w:val="Encabezadocolumna"/>
            </w:pPr>
          </w:p>
          <w:p w14:paraId="01F9D87D" w14:textId="77777777" w:rsidR="00881C5E" w:rsidRDefault="00881C5E" w:rsidP="006937EE">
            <w:pPr>
              <w:pStyle w:val="Encabezadocolumna"/>
            </w:pPr>
            <w:r>
              <w:t>DESCRIPCI</w:t>
            </w:r>
            <w:r w:rsidR="006937EE">
              <w:t>Ó</w:t>
            </w:r>
            <w:r w:rsidR="000F0D2A">
              <w:t>N</w:t>
            </w:r>
          </w:p>
          <w:p w14:paraId="68F2E3E3" w14:textId="77777777" w:rsidR="006937EE" w:rsidRDefault="006937EE" w:rsidP="006937EE">
            <w:pPr>
              <w:pStyle w:val="Encabezadocolumna"/>
            </w:pPr>
          </w:p>
        </w:tc>
        <w:tc>
          <w:tcPr>
            <w:tcW w:w="1559" w:type="dxa"/>
            <w:shd w:val="clear" w:color="auto" w:fill="FFFFFF"/>
          </w:tcPr>
          <w:p w14:paraId="491D6950" w14:textId="77777777" w:rsidR="00881C5E" w:rsidRDefault="00881C5E">
            <w:pPr>
              <w:pStyle w:val="Encabezadocolumna"/>
            </w:pPr>
          </w:p>
          <w:p w14:paraId="085DF77C" w14:textId="77777777" w:rsidR="0008301E" w:rsidRDefault="00881C5E">
            <w:pPr>
              <w:pStyle w:val="Encabezadocolumna"/>
            </w:pPr>
            <w:r>
              <w:t>IMPORT</w:t>
            </w:r>
            <w:r w:rsidR="000F0D2A">
              <w:t>E</w:t>
            </w:r>
          </w:p>
        </w:tc>
      </w:tr>
      <w:tr w:rsidR="0008301E" w14:paraId="56B74484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54B778B2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FFFFFF"/>
          </w:tcPr>
          <w:p w14:paraId="1D9E2327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</w:tr>
      <w:tr w:rsidR="0008301E" w14:paraId="304545E5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4FCC6261" w14:textId="6C0CC02C" w:rsidR="0008301E" w:rsidRPr="00D643E9" w:rsidRDefault="000F0D2A" w:rsidP="006937EE">
            <w:pPr>
              <w:pStyle w:val="Datosdetabla"/>
              <w:rPr>
                <w:color w:val="000000"/>
              </w:rPr>
            </w:pPr>
            <w:r>
              <w:rPr>
                <w:color w:val="000000"/>
              </w:rPr>
              <w:t xml:space="preserve">Trabajos profesionales </w:t>
            </w:r>
            <w:r w:rsidR="003755E3">
              <w:rPr>
                <w:color w:val="000000"/>
              </w:rPr>
              <w:t>{{MES_FACTURA}}</w:t>
            </w:r>
            <w:r w:rsidR="00995851">
              <w:rPr>
                <w:color w:val="000000"/>
              </w:rPr>
              <w:t xml:space="preserve"> </w:t>
            </w:r>
            <w:r w:rsidR="00617A99">
              <w:rPr>
                <w:color w:val="000000"/>
              </w:rPr>
              <w:t>–</w:t>
            </w:r>
            <w:r w:rsidR="00995851">
              <w:rPr>
                <w:color w:val="000000"/>
              </w:rPr>
              <w:t xml:space="preserve"> </w:t>
            </w:r>
            <w:r w:rsidR="003755E3">
              <w:rPr>
                <w:color w:val="000000"/>
              </w:rPr>
              <w:t>{{HORAS_FACTURA}}</w:t>
            </w:r>
            <w:r w:rsidR="00617A99">
              <w:rPr>
                <w:color w:val="000000"/>
              </w:rPr>
              <w:t xml:space="preserve"> </w:t>
            </w:r>
            <w:r w:rsidR="00995851">
              <w:rPr>
                <w:color w:val="000000"/>
              </w:rPr>
              <w:t>horas</w:t>
            </w:r>
          </w:p>
        </w:tc>
        <w:tc>
          <w:tcPr>
            <w:tcW w:w="1559" w:type="dxa"/>
            <w:shd w:val="clear" w:color="auto" w:fill="FFFFFF"/>
          </w:tcPr>
          <w:p w14:paraId="6EE708B0" w14:textId="735C0740" w:rsidR="0008301E" w:rsidRPr="00D643E9" w:rsidRDefault="003755E3">
            <w:pPr>
              <w:pStyle w:val="Datosdetabla"/>
              <w:rPr>
                <w:color w:val="000000"/>
              </w:rPr>
            </w:pPr>
            <w:r>
              <w:rPr>
                <w:color w:val="000000"/>
              </w:rPr>
              <w:t>{{IMPONIBLE_FACTURA}}</w:t>
            </w:r>
          </w:p>
        </w:tc>
      </w:tr>
      <w:tr w:rsidR="0008301E" w14:paraId="18E4C81D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6C9722B4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FFFFFF"/>
          </w:tcPr>
          <w:p w14:paraId="7D1B3C49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</w:tr>
      <w:tr w:rsidR="0008301E" w14:paraId="22267BED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1BDDC34C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FFFFFF"/>
          </w:tcPr>
          <w:p w14:paraId="259A0E62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</w:tr>
      <w:tr w:rsidR="0008301E" w14:paraId="485520B2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396D0106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FFFFFF"/>
          </w:tcPr>
          <w:p w14:paraId="25CD196D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</w:tr>
      <w:tr w:rsidR="0008301E" w14:paraId="606DA111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04D42C0D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FFFFFF"/>
          </w:tcPr>
          <w:p w14:paraId="5AAAAAF7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</w:tr>
      <w:tr w:rsidR="0008301E" w14:paraId="7C47AD81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68C8F31F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FFFFFF"/>
          </w:tcPr>
          <w:p w14:paraId="0023E653" w14:textId="77777777" w:rsidR="0008301E" w:rsidRPr="00D643E9" w:rsidRDefault="0008301E">
            <w:pPr>
              <w:pStyle w:val="Datosdetabla"/>
              <w:rPr>
                <w:color w:val="000000"/>
              </w:rPr>
            </w:pPr>
          </w:p>
        </w:tc>
      </w:tr>
      <w:tr w:rsidR="0008301E" w14:paraId="06D207A3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64D82646" w14:textId="77777777" w:rsidR="008753FE" w:rsidRPr="00D643E9" w:rsidRDefault="008753FE" w:rsidP="00D643E9">
            <w:pPr>
              <w:pStyle w:val="Textodetabla"/>
              <w:jc w:val="right"/>
              <w:rPr>
                <w:color w:val="000000"/>
              </w:rPr>
            </w:pPr>
            <w:r w:rsidRPr="00D643E9">
              <w:rPr>
                <w:color w:val="000000"/>
              </w:rPr>
              <w:t>SUBTOTAL</w:t>
            </w:r>
          </w:p>
        </w:tc>
        <w:tc>
          <w:tcPr>
            <w:tcW w:w="1559" w:type="dxa"/>
            <w:shd w:val="clear" w:color="auto" w:fill="FFFFFF"/>
          </w:tcPr>
          <w:p w14:paraId="53412FC2" w14:textId="437514C5" w:rsidR="008753FE" w:rsidRPr="00D643E9" w:rsidRDefault="003755E3">
            <w:pPr>
              <w:pStyle w:val="Datosdetabla"/>
              <w:rPr>
                <w:color w:val="000000"/>
              </w:rPr>
            </w:pPr>
            <w:r>
              <w:rPr>
                <w:color w:val="000000"/>
              </w:rPr>
              <w:t>{{IMPONIBLE_FACTURA}}</w:t>
            </w:r>
          </w:p>
        </w:tc>
      </w:tr>
      <w:tr w:rsidR="008D2EA5" w14:paraId="7488C2E1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64814644" w14:textId="1BD7CC73" w:rsidR="008D2EA5" w:rsidRPr="00D643E9" w:rsidRDefault="008D2EA5" w:rsidP="00774EC0">
            <w:pPr>
              <w:pStyle w:val="Textodetabla"/>
              <w:jc w:val="right"/>
              <w:rPr>
                <w:color w:val="000000"/>
              </w:rPr>
            </w:pPr>
            <w:r w:rsidRPr="00D643E9">
              <w:rPr>
                <w:color w:val="000000"/>
              </w:rPr>
              <w:t>RETENCION I.R.P.F. (</w:t>
            </w:r>
            <w:r w:rsidR="0044355A">
              <w:rPr>
                <w:color w:val="000000"/>
              </w:rPr>
              <w:t>15</w:t>
            </w:r>
            <w:r w:rsidRPr="00D643E9">
              <w:rPr>
                <w:color w:val="000000"/>
              </w:rPr>
              <w:t>%)</w:t>
            </w:r>
          </w:p>
        </w:tc>
        <w:tc>
          <w:tcPr>
            <w:tcW w:w="1559" w:type="dxa"/>
            <w:shd w:val="clear" w:color="auto" w:fill="FFFFFF"/>
          </w:tcPr>
          <w:p w14:paraId="4E71885A" w14:textId="395E0ED6" w:rsidR="008D2EA5" w:rsidRDefault="003755E3">
            <w:pPr>
              <w:pStyle w:val="Datosdetabla"/>
              <w:rPr>
                <w:color w:val="000000"/>
              </w:rPr>
            </w:pPr>
            <w:r>
              <w:rPr>
                <w:color w:val="000000"/>
              </w:rPr>
              <w:t>{{IRPF_FACTURA}}</w:t>
            </w:r>
          </w:p>
        </w:tc>
      </w:tr>
      <w:tr w:rsidR="0008301E" w14:paraId="04DB184E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39DCB8C9" w14:textId="77777777" w:rsidR="008753FE" w:rsidRPr="00D643E9" w:rsidRDefault="008753FE" w:rsidP="00774EC0">
            <w:pPr>
              <w:pStyle w:val="Textodetabla"/>
              <w:jc w:val="right"/>
              <w:rPr>
                <w:color w:val="000000"/>
              </w:rPr>
            </w:pPr>
            <w:r w:rsidRPr="00D643E9">
              <w:rPr>
                <w:color w:val="000000"/>
              </w:rPr>
              <w:t>IVA (</w:t>
            </w:r>
            <w:r w:rsidR="00774EC0">
              <w:rPr>
                <w:color w:val="000000"/>
              </w:rPr>
              <w:t>21</w:t>
            </w:r>
            <w:r w:rsidRPr="00D643E9">
              <w:rPr>
                <w:color w:val="000000"/>
              </w:rPr>
              <w:t>%)</w:t>
            </w:r>
          </w:p>
        </w:tc>
        <w:tc>
          <w:tcPr>
            <w:tcW w:w="1559" w:type="dxa"/>
            <w:shd w:val="clear" w:color="auto" w:fill="FFFFFF"/>
          </w:tcPr>
          <w:p w14:paraId="63A9D19B" w14:textId="1C927CE2" w:rsidR="008753FE" w:rsidRPr="00D643E9" w:rsidRDefault="003755E3">
            <w:pPr>
              <w:pStyle w:val="Datosdetabla"/>
              <w:rPr>
                <w:color w:val="000000"/>
              </w:rPr>
            </w:pPr>
            <w:r>
              <w:rPr>
                <w:color w:val="000000"/>
              </w:rPr>
              <w:t>{{IVA_FACTURA}}</w:t>
            </w:r>
          </w:p>
        </w:tc>
      </w:tr>
      <w:tr w:rsidR="0008301E" w14:paraId="3CC8BFFF" w14:textId="77777777" w:rsidTr="00D643E9">
        <w:trPr>
          <w:trHeight w:hRule="exact" w:val="480"/>
        </w:trPr>
        <w:tc>
          <w:tcPr>
            <w:tcW w:w="8681" w:type="dxa"/>
            <w:shd w:val="clear" w:color="auto" w:fill="FFFFFF"/>
          </w:tcPr>
          <w:p w14:paraId="64401883" w14:textId="77777777" w:rsidR="008753FE" w:rsidRPr="00D643E9" w:rsidRDefault="008753FE" w:rsidP="00D643E9">
            <w:pPr>
              <w:pStyle w:val="Textodetabla"/>
              <w:jc w:val="right"/>
              <w:rPr>
                <w:color w:val="000000"/>
              </w:rPr>
            </w:pPr>
            <w:r w:rsidRPr="00D643E9">
              <w:rPr>
                <w:b/>
                <w:color w:val="000000"/>
              </w:rPr>
              <w:t>TOTAL</w:t>
            </w:r>
          </w:p>
        </w:tc>
        <w:tc>
          <w:tcPr>
            <w:tcW w:w="1559" w:type="dxa"/>
            <w:shd w:val="clear" w:color="auto" w:fill="FFFFFF"/>
          </w:tcPr>
          <w:p w14:paraId="09F951EE" w14:textId="3CAB775C" w:rsidR="008753FE" w:rsidRPr="00D643E9" w:rsidRDefault="003755E3" w:rsidP="00DF5435">
            <w:pPr>
              <w:pStyle w:val="Datosdetabla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{{TOTAL_FACTURA}}</w:t>
            </w:r>
          </w:p>
        </w:tc>
      </w:tr>
    </w:tbl>
    <w:p w14:paraId="7C7A7DBD" w14:textId="77777777" w:rsidR="008753FE" w:rsidRDefault="008753FE"/>
    <w:p w14:paraId="0236AF47" w14:textId="77777777" w:rsidR="0008301E" w:rsidRDefault="0008301E"/>
    <w:p w14:paraId="06EEF4C3" w14:textId="77777777" w:rsidR="0008301E" w:rsidRDefault="0008301E"/>
    <w:p w14:paraId="183098A3" w14:textId="77777777" w:rsidR="008753FE" w:rsidRDefault="008753FE"/>
    <w:sectPr w:rsidR="008753FE" w:rsidSect="0073294F">
      <w:pgSz w:w="11907" w:h="16840" w:code="9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/>
  <w:attachedTemplate r:id="rId1"/>
  <w:defaultTabStop w:val="144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1E"/>
    <w:rsid w:val="0000162A"/>
    <w:rsid w:val="00002197"/>
    <w:rsid w:val="00005E24"/>
    <w:rsid w:val="00006E1C"/>
    <w:rsid w:val="00025DB4"/>
    <w:rsid w:val="00065025"/>
    <w:rsid w:val="00075650"/>
    <w:rsid w:val="000802B4"/>
    <w:rsid w:val="0008301E"/>
    <w:rsid w:val="00084081"/>
    <w:rsid w:val="00084A15"/>
    <w:rsid w:val="000A36CC"/>
    <w:rsid w:val="000B2AF3"/>
    <w:rsid w:val="000C2156"/>
    <w:rsid w:val="000C591F"/>
    <w:rsid w:val="000D4686"/>
    <w:rsid w:val="000D5C23"/>
    <w:rsid w:val="000E2A96"/>
    <w:rsid w:val="000E7B1B"/>
    <w:rsid w:val="000F0D2A"/>
    <w:rsid w:val="000F4837"/>
    <w:rsid w:val="000F486B"/>
    <w:rsid w:val="00104C0D"/>
    <w:rsid w:val="00105E8D"/>
    <w:rsid w:val="00131557"/>
    <w:rsid w:val="00133F21"/>
    <w:rsid w:val="00157D6C"/>
    <w:rsid w:val="00164466"/>
    <w:rsid w:val="00164A4F"/>
    <w:rsid w:val="001A210A"/>
    <w:rsid w:val="001A225A"/>
    <w:rsid w:val="001A406C"/>
    <w:rsid w:val="001B3CC6"/>
    <w:rsid w:val="001E3AE5"/>
    <w:rsid w:val="00211247"/>
    <w:rsid w:val="0022049E"/>
    <w:rsid w:val="00226CDB"/>
    <w:rsid w:val="00233F00"/>
    <w:rsid w:val="0027436F"/>
    <w:rsid w:val="00276A82"/>
    <w:rsid w:val="002804DC"/>
    <w:rsid w:val="002848B5"/>
    <w:rsid w:val="00295D02"/>
    <w:rsid w:val="00296961"/>
    <w:rsid w:val="002B31E5"/>
    <w:rsid w:val="002B4570"/>
    <w:rsid w:val="002C0757"/>
    <w:rsid w:val="002C1292"/>
    <w:rsid w:val="002E013F"/>
    <w:rsid w:val="002E5525"/>
    <w:rsid w:val="002F3CC8"/>
    <w:rsid w:val="002F437F"/>
    <w:rsid w:val="0030048B"/>
    <w:rsid w:val="00301AAA"/>
    <w:rsid w:val="003042D9"/>
    <w:rsid w:val="00324046"/>
    <w:rsid w:val="00327141"/>
    <w:rsid w:val="003320A3"/>
    <w:rsid w:val="00335EC3"/>
    <w:rsid w:val="003436B6"/>
    <w:rsid w:val="00347BB9"/>
    <w:rsid w:val="003552DA"/>
    <w:rsid w:val="00366609"/>
    <w:rsid w:val="003673F8"/>
    <w:rsid w:val="00372AFB"/>
    <w:rsid w:val="00372CB4"/>
    <w:rsid w:val="00374B75"/>
    <w:rsid w:val="003755E3"/>
    <w:rsid w:val="003805CA"/>
    <w:rsid w:val="0039219E"/>
    <w:rsid w:val="003973B4"/>
    <w:rsid w:val="003A2A07"/>
    <w:rsid w:val="003A4E0D"/>
    <w:rsid w:val="003B5062"/>
    <w:rsid w:val="003C647C"/>
    <w:rsid w:val="003D192A"/>
    <w:rsid w:val="003E7A02"/>
    <w:rsid w:val="003F6DC2"/>
    <w:rsid w:val="00407EBC"/>
    <w:rsid w:val="004140F7"/>
    <w:rsid w:val="00420F06"/>
    <w:rsid w:val="0043391D"/>
    <w:rsid w:val="0044355A"/>
    <w:rsid w:val="00444D35"/>
    <w:rsid w:val="00450D53"/>
    <w:rsid w:val="00452928"/>
    <w:rsid w:val="004575D1"/>
    <w:rsid w:val="00463AA1"/>
    <w:rsid w:val="00463F0F"/>
    <w:rsid w:val="004644AD"/>
    <w:rsid w:val="00480709"/>
    <w:rsid w:val="00491C89"/>
    <w:rsid w:val="004A768A"/>
    <w:rsid w:val="004E6727"/>
    <w:rsid w:val="004E7E07"/>
    <w:rsid w:val="004F467E"/>
    <w:rsid w:val="004F75CF"/>
    <w:rsid w:val="00505854"/>
    <w:rsid w:val="0051043A"/>
    <w:rsid w:val="0051419E"/>
    <w:rsid w:val="00520CAC"/>
    <w:rsid w:val="0053146E"/>
    <w:rsid w:val="00542A00"/>
    <w:rsid w:val="005504B0"/>
    <w:rsid w:val="005547AC"/>
    <w:rsid w:val="00554CFD"/>
    <w:rsid w:val="0056345A"/>
    <w:rsid w:val="00571CB0"/>
    <w:rsid w:val="00581037"/>
    <w:rsid w:val="00581540"/>
    <w:rsid w:val="00594EDA"/>
    <w:rsid w:val="00596FA5"/>
    <w:rsid w:val="005A395B"/>
    <w:rsid w:val="005A5ACA"/>
    <w:rsid w:val="005C39D3"/>
    <w:rsid w:val="005C5328"/>
    <w:rsid w:val="005D5F12"/>
    <w:rsid w:val="005E1BF6"/>
    <w:rsid w:val="005E1E46"/>
    <w:rsid w:val="005E29E6"/>
    <w:rsid w:val="005E513E"/>
    <w:rsid w:val="00616712"/>
    <w:rsid w:val="00617A99"/>
    <w:rsid w:val="00627EE3"/>
    <w:rsid w:val="006333C6"/>
    <w:rsid w:val="00642824"/>
    <w:rsid w:val="00642E23"/>
    <w:rsid w:val="006510E4"/>
    <w:rsid w:val="006518FA"/>
    <w:rsid w:val="0065222B"/>
    <w:rsid w:val="00655BC8"/>
    <w:rsid w:val="00692B09"/>
    <w:rsid w:val="006937EE"/>
    <w:rsid w:val="00694C15"/>
    <w:rsid w:val="006967C3"/>
    <w:rsid w:val="006A2D46"/>
    <w:rsid w:val="006A6FAB"/>
    <w:rsid w:val="006C2C07"/>
    <w:rsid w:val="006F0609"/>
    <w:rsid w:val="006F0F25"/>
    <w:rsid w:val="006F6014"/>
    <w:rsid w:val="0071370A"/>
    <w:rsid w:val="00714AE8"/>
    <w:rsid w:val="0071530B"/>
    <w:rsid w:val="0073294F"/>
    <w:rsid w:val="0075265D"/>
    <w:rsid w:val="00754478"/>
    <w:rsid w:val="00754CE4"/>
    <w:rsid w:val="00755152"/>
    <w:rsid w:val="0075799C"/>
    <w:rsid w:val="00763999"/>
    <w:rsid w:val="00763E0C"/>
    <w:rsid w:val="00764B41"/>
    <w:rsid w:val="00774414"/>
    <w:rsid w:val="00774EC0"/>
    <w:rsid w:val="00775793"/>
    <w:rsid w:val="00775CFC"/>
    <w:rsid w:val="0079272E"/>
    <w:rsid w:val="00795E71"/>
    <w:rsid w:val="007A06F8"/>
    <w:rsid w:val="007A1AA0"/>
    <w:rsid w:val="007B0E10"/>
    <w:rsid w:val="007C6618"/>
    <w:rsid w:val="007D2AC4"/>
    <w:rsid w:val="00802F09"/>
    <w:rsid w:val="00806C4D"/>
    <w:rsid w:val="00822E61"/>
    <w:rsid w:val="008336A9"/>
    <w:rsid w:val="00841158"/>
    <w:rsid w:val="00841303"/>
    <w:rsid w:val="00855F33"/>
    <w:rsid w:val="008705BD"/>
    <w:rsid w:val="008753FE"/>
    <w:rsid w:val="00877BBC"/>
    <w:rsid w:val="008811DD"/>
    <w:rsid w:val="00881C5E"/>
    <w:rsid w:val="00894070"/>
    <w:rsid w:val="008B7428"/>
    <w:rsid w:val="008B7C51"/>
    <w:rsid w:val="008C162F"/>
    <w:rsid w:val="008C368F"/>
    <w:rsid w:val="008D2EA5"/>
    <w:rsid w:val="008E778C"/>
    <w:rsid w:val="008F4B99"/>
    <w:rsid w:val="00907D56"/>
    <w:rsid w:val="00921FC9"/>
    <w:rsid w:val="0092524E"/>
    <w:rsid w:val="00931A01"/>
    <w:rsid w:val="009441CA"/>
    <w:rsid w:val="009452B5"/>
    <w:rsid w:val="0095127F"/>
    <w:rsid w:val="009542C0"/>
    <w:rsid w:val="009650CB"/>
    <w:rsid w:val="0098366E"/>
    <w:rsid w:val="00995851"/>
    <w:rsid w:val="00995EC0"/>
    <w:rsid w:val="009A721C"/>
    <w:rsid w:val="009C0D7D"/>
    <w:rsid w:val="009C47E0"/>
    <w:rsid w:val="00A307C6"/>
    <w:rsid w:val="00A40F34"/>
    <w:rsid w:val="00A55F32"/>
    <w:rsid w:val="00A57B2A"/>
    <w:rsid w:val="00A60B12"/>
    <w:rsid w:val="00A743E1"/>
    <w:rsid w:val="00A759DC"/>
    <w:rsid w:val="00A774C7"/>
    <w:rsid w:val="00A77780"/>
    <w:rsid w:val="00A83461"/>
    <w:rsid w:val="00A855B1"/>
    <w:rsid w:val="00A96849"/>
    <w:rsid w:val="00AA76AE"/>
    <w:rsid w:val="00AC1C7B"/>
    <w:rsid w:val="00AC6495"/>
    <w:rsid w:val="00AD6049"/>
    <w:rsid w:val="00AE0829"/>
    <w:rsid w:val="00AE325F"/>
    <w:rsid w:val="00AE7201"/>
    <w:rsid w:val="00AF7EDF"/>
    <w:rsid w:val="00B00AE0"/>
    <w:rsid w:val="00B02791"/>
    <w:rsid w:val="00B02E93"/>
    <w:rsid w:val="00B06857"/>
    <w:rsid w:val="00B11336"/>
    <w:rsid w:val="00B11D5C"/>
    <w:rsid w:val="00B1483C"/>
    <w:rsid w:val="00B17CF1"/>
    <w:rsid w:val="00B31033"/>
    <w:rsid w:val="00B40D3B"/>
    <w:rsid w:val="00B5024B"/>
    <w:rsid w:val="00B64910"/>
    <w:rsid w:val="00B76859"/>
    <w:rsid w:val="00B8338A"/>
    <w:rsid w:val="00B8398F"/>
    <w:rsid w:val="00B85BC9"/>
    <w:rsid w:val="00B92FB8"/>
    <w:rsid w:val="00B93F78"/>
    <w:rsid w:val="00BC1C9C"/>
    <w:rsid w:val="00BD241F"/>
    <w:rsid w:val="00BD2F42"/>
    <w:rsid w:val="00BD5550"/>
    <w:rsid w:val="00BD739F"/>
    <w:rsid w:val="00BE0E87"/>
    <w:rsid w:val="00BF2E7D"/>
    <w:rsid w:val="00BF63CC"/>
    <w:rsid w:val="00C32725"/>
    <w:rsid w:val="00C4169A"/>
    <w:rsid w:val="00C566B4"/>
    <w:rsid w:val="00C57238"/>
    <w:rsid w:val="00C61C7C"/>
    <w:rsid w:val="00C70D97"/>
    <w:rsid w:val="00C76B9D"/>
    <w:rsid w:val="00C84270"/>
    <w:rsid w:val="00C91F97"/>
    <w:rsid w:val="00C92FC3"/>
    <w:rsid w:val="00CA127B"/>
    <w:rsid w:val="00CC22BF"/>
    <w:rsid w:val="00CD07A3"/>
    <w:rsid w:val="00CD7EE2"/>
    <w:rsid w:val="00CE1B5F"/>
    <w:rsid w:val="00CE4B05"/>
    <w:rsid w:val="00CE6C90"/>
    <w:rsid w:val="00CF03FE"/>
    <w:rsid w:val="00CF1DEA"/>
    <w:rsid w:val="00CF6821"/>
    <w:rsid w:val="00CF7A94"/>
    <w:rsid w:val="00D0176B"/>
    <w:rsid w:val="00D027BF"/>
    <w:rsid w:val="00D06AAA"/>
    <w:rsid w:val="00D07832"/>
    <w:rsid w:val="00D338E1"/>
    <w:rsid w:val="00D56619"/>
    <w:rsid w:val="00D643E9"/>
    <w:rsid w:val="00D668D5"/>
    <w:rsid w:val="00D715B6"/>
    <w:rsid w:val="00D772DE"/>
    <w:rsid w:val="00DA7AA5"/>
    <w:rsid w:val="00DB3DEF"/>
    <w:rsid w:val="00DC0097"/>
    <w:rsid w:val="00DC7565"/>
    <w:rsid w:val="00DD7B74"/>
    <w:rsid w:val="00DF0EEE"/>
    <w:rsid w:val="00DF5435"/>
    <w:rsid w:val="00E11290"/>
    <w:rsid w:val="00E26E03"/>
    <w:rsid w:val="00E60148"/>
    <w:rsid w:val="00E7015E"/>
    <w:rsid w:val="00E7528B"/>
    <w:rsid w:val="00E876BE"/>
    <w:rsid w:val="00EA5656"/>
    <w:rsid w:val="00EA5FAD"/>
    <w:rsid w:val="00EA6F6D"/>
    <w:rsid w:val="00EB5A5A"/>
    <w:rsid w:val="00EB79F8"/>
    <w:rsid w:val="00ED52B8"/>
    <w:rsid w:val="00EE5B90"/>
    <w:rsid w:val="00F03205"/>
    <w:rsid w:val="00F3044B"/>
    <w:rsid w:val="00F34F36"/>
    <w:rsid w:val="00F462BD"/>
    <w:rsid w:val="00F504EE"/>
    <w:rsid w:val="00F53160"/>
    <w:rsid w:val="00F573EF"/>
    <w:rsid w:val="00F648F3"/>
    <w:rsid w:val="00F83428"/>
    <w:rsid w:val="00F836DC"/>
    <w:rsid w:val="00FA0ADD"/>
    <w:rsid w:val="00FB40F0"/>
    <w:rsid w:val="00FC1F69"/>
    <w:rsid w:val="00FC3C4C"/>
    <w:rsid w:val="00FC75EE"/>
    <w:rsid w:val="00FE3EFC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61A6DF"/>
  <w15:docId w15:val="{ECA5E1A0-BB64-4F02-B4F2-F7F0D627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66"/>
    <w:rPr>
      <w:rFonts w:ascii="Arial" w:hAnsi="Arial"/>
    </w:rPr>
  </w:style>
  <w:style w:type="paragraph" w:styleId="Ttulo1">
    <w:name w:val="heading 1"/>
    <w:basedOn w:val="Normal"/>
    <w:next w:val="Normal"/>
    <w:qFormat/>
    <w:rsid w:val="00164466"/>
    <w:pPr>
      <w:spacing w:before="60" w:after="60"/>
      <w:ind w:left="72" w:right="72"/>
      <w:jc w:val="center"/>
      <w:outlineLvl w:val="0"/>
    </w:pPr>
    <w:rPr>
      <w:b/>
      <w:color w:val="FFFFFF"/>
    </w:rPr>
  </w:style>
  <w:style w:type="paragraph" w:styleId="Ttulo2">
    <w:name w:val="heading 2"/>
    <w:basedOn w:val="Normal"/>
    <w:next w:val="Normal"/>
    <w:qFormat/>
    <w:rsid w:val="00164466"/>
    <w:p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Sangranormal"/>
    <w:qFormat/>
    <w:rsid w:val="00164466"/>
    <w:pPr>
      <w:spacing w:before="240" w:after="60"/>
      <w:outlineLvl w:val="2"/>
    </w:pPr>
    <w:rPr>
      <w:rFonts w:ascii="Times New Roman" w:hAnsi="Times New Roman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normal">
    <w:name w:val="Normal Indent"/>
    <w:basedOn w:val="Normal"/>
    <w:semiHidden/>
    <w:rsid w:val="00164466"/>
    <w:pPr>
      <w:ind w:left="720"/>
    </w:pPr>
  </w:style>
  <w:style w:type="paragraph" w:styleId="Ttulo">
    <w:name w:val="Title"/>
    <w:basedOn w:val="Normal"/>
    <w:qFormat/>
    <w:rsid w:val="00164466"/>
    <w:pPr>
      <w:ind w:right="40"/>
      <w:jc w:val="right"/>
    </w:pPr>
    <w:rPr>
      <w:sz w:val="60"/>
    </w:rPr>
  </w:style>
  <w:style w:type="paragraph" w:styleId="Piedepgina">
    <w:name w:val="footer"/>
    <w:basedOn w:val="Normal"/>
    <w:semiHidden/>
    <w:rsid w:val="00164466"/>
    <w:pPr>
      <w:tabs>
        <w:tab w:val="center" w:pos="4320"/>
        <w:tab w:val="right" w:pos="8640"/>
      </w:tabs>
    </w:pPr>
    <w:rPr>
      <w:caps/>
    </w:rPr>
  </w:style>
  <w:style w:type="paragraph" w:styleId="Encabezado">
    <w:name w:val="header"/>
    <w:basedOn w:val="Normal"/>
    <w:semiHidden/>
    <w:rsid w:val="00164466"/>
    <w:pPr>
      <w:tabs>
        <w:tab w:val="center" w:pos="4320"/>
        <w:tab w:val="right" w:pos="8640"/>
      </w:tabs>
    </w:pPr>
  </w:style>
  <w:style w:type="paragraph" w:customStyle="1" w:styleId="Notes">
    <w:name w:val="Notes"/>
    <w:basedOn w:val="Normal"/>
    <w:rsid w:val="00164466"/>
  </w:style>
  <w:style w:type="paragraph" w:customStyle="1" w:styleId="Clusulas">
    <w:name w:val="Cláusulas"/>
    <w:basedOn w:val="Normal"/>
    <w:rsid w:val="00164466"/>
    <w:pPr>
      <w:ind w:left="86" w:right="86"/>
    </w:pPr>
    <w:rPr>
      <w:sz w:val="12"/>
    </w:rPr>
  </w:style>
  <w:style w:type="paragraph" w:customStyle="1" w:styleId="Datosdetabla">
    <w:name w:val="Datos de tabla"/>
    <w:basedOn w:val="Normal"/>
    <w:rsid w:val="00164466"/>
    <w:pPr>
      <w:tabs>
        <w:tab w:val="decimal" w:pos="1008"/>
      </w:tabs>
      <w:spacing w:before="120" w:after="120" w:line="120" w:lineRule="atLeast"/>
      <w:ind w:left="72" w:right="72"/>
    </w:pPr>
  </w:style>
  <w:style w:type="paragraph" w:customStyle="1" w:styleId="DatosTablaNoDecimales">
    <w:name w:val="DatosTablaNoDecimales"/>
    <w:basedOn w:val="Datosdetabla"/>
    <w:rsid w:val="00164466"/>
    <w:pPr>
      <w:tabs>
        <w:tab w:val="right" w:pos="1008"/>
      </w:tabs>
    </w:pPr>
  </w:style>
  <w:style w:type="paragraph" w:customStyle="1" w:styleId="Direccinytelfono">
    <w:name w:val="Dirección y teléfono"/>
    <w:basedOn w:val="Normal"/>
    <w:rsid w:val="00164466"/>
    <w:pPr>
      <w:ind w:left="245"/>
    </w:pPr>
  </w:style>
  <w:style w:type="paragraph" w:customStyle="1" w:styleId="Encabezadocolumna">
    <w:name w:val="Encabezadocolumna"/>
    <w:basedOn w:val="Normal"/>
    <w:rsid w:val="00164466"/>
    <w:pPr>
      <w:jc w:val="center"/>
    </w:pPr>
    <w:rPr>
      <w:b/>
      <w:caps/>
      <w:color w:val="000000"/>
    </w:rPr>
  </w:style>
  <w:style w:type="paragraph" w:customStyle="1" w:styleId="Eslogan">
    <w:name w:val="Eslogan"/>
    <w:basedOn w:val="Direccinytelfono"/>
    <w:next w:val="Direccinytelfono"/>
    <w:rsid w:val="00164466"/>
    <w:rPr>
      <w:b/>
      <w:i/>
    </w:rPr>
  </w:style>
  <w:style w:type="paragraph" w:customStyle="1" w:styleId="Fechasynotas">
    <w:name w:val="Fechas y notas"/>
    <w:basedOn w:val="Normal"/>
    <w:rsid w:val="00164466"/>
    <w:rPr>
      <w:b/>
    </w:rPr>
  </w:style>
  <w:style w:type="paragraph" w:customStyle="1" w:styleId="Notas">
    <w:name w:val="Notas"/>
    <w:basedOn w:val="Fechasynotas"/>
    <w:rsid w:val="00164466"/>
    <w:rPr>
      <w:b w:val="0"/>
    </w:rPr>
  </w:style>
  <w:style w:type="paragraph" w:customStyle="1" w:styleId="Organizacin">
    <w:name w:val="Organización"/>
    <w:basedOn w:val="Normal"/>
    <w:next w:val="Eslogan"/>
    <w:rsid w:val="00164466"/>
    <w:pPr>
      <w:spacing w:line="240" w:lineRule="atLeast"/>
      <w:ind w:left="245"/>
    </w:pPr>
    <w:rPr>
      <w:b/>
      <w:sz w:val="36"/>
    </w:rPr>
  </w:style>
  <w:style w:type="paragraph" w:customStyle="1" w:styleId="Textodetabla">
    <w:name w:val="Texto de tabla"/>
    <w:basedOn w:val="Datosdetabla"/>
    <w:rsid w:val="00164466"/>
    <w:pPr>
      <w:tabs>
        <w:tab w:val="clear" w:pos="100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830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301E"/>
    <w:rPr>
      <w:rFonts w:ascii="Tahoma" w:hAnsi="Tahoma" w:cs="Tahoma"/>
      <w:sz w:val="16"/>
      <w:szCs w:val="16"/>
    </w:rPr>
  </w:style>
  <w:style w:type="table" w:styleId="Listavistosa-nfasis3">
    <w:name w:val="Colorful List Accent 3"/>
    <w:basedOn w:val="Tablanormal"/>
    <w:uiPriority w:val="72"/>
    <w:rsid w:val="00B93F78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6">
    <w:name w:val="Colorful List Accent 6"/>
    <w:basedOn w:val="Tablanormal"/>
    <w:uiPriority w:val="72"/>
    <w:rsid w:val="00B93F78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Listavistosa-nfasis5">
    <w:name w:val="Colorful List Accent 5"/>
    <w:basedOn w:val="Tablanormal"/>
    <w:uiPriority w:val="72"/>
    <w:rsid w:val="00B93F78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paragraph" w:customStyle="1" w:styleId="Default">
    <w:name w:val="Default"/>
    <w:rsid w:val="000F0D2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is%20documentos\SERVEF\Actualizacion\wwww.guiaempleocv.com%20(3.0.%20beta)\docs\Modelo_Factura2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EBD5EA-10CB-4E87-844D-EFC2532F2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Modelo_Factura2.dot</Template>
  <TotalTime>0</TotalTime>
  <Pages>1</Pages>
  <Words>55</Words>
  <Characters>552</Characters>
  <Application>Microsoft Office Word</Application>
  <DocSecurity>0</DocSecurity>
  <Lines>110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Factura</vt:lpstr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</dc:title>
  <dc:subject>Formulario de ejemplo de Word</dc:subject>
  <dc:creator>Joaquin Selva Perez</dc:creator>
  <cp:lastModifiedBy>Joel Hernandez Pla</cp:lastModifiedBy>
  <cp:revision>3</cp:revision>
  <cp:lastPrinted>2024-05-21T10:21:00Z</cp:lastPrinted>
  <dcterms:created xsi:type="dcterms:W3CDTF">2026-01-22T14:22:00Z</dcterms:created>
  <dcterms:modified xsi:type="dcterms:W3CDTF">2026-01-23T11:21:00Z</dcterms:modified>
</cp:coreProperties>
</file>